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8583"/>
      </w:tblGrid>
      <w:tr w:rsidR="00C37555" w:rsidRPr="00C37555" w:rsidTr="00F87DB0">
        <w:tc>
          <w:tcPr>
            <w:tcW w:w="8573" w:type="dxa"/>
          </w:tcPr>
          <w:p w:rsidR="00C37555" w:rsidRPr="00C37555" w:rsidRDefault="00DF2564" w:rsidP="00BF4985">
            <w:pPr>
              <w:pStyle w:val="Title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78</wp:posOffset>
                  </wp:positionH>
                  <wp:positionV relativeFrom="paragraph">
                    <wp:posOffset>0</wp:posOffset>
                  </wp:positionV>
                  <wp:extent cx="6251308" cy="9138083"/>
                  <wp:effectExtent l="0" t="0" r="0" b="635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308" cy="913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F177F" w:rsidRPr="00C37555" w:rsidTr="00F87DB0">
        <w:tc>
          <w:tcPr>
            <w:tcW w:w="8573" w:type="dxa"/>
          </w:tcPr>
          <w:p w:rsidR="00AF177F" w:rsidRDefault="00DD4DC8" w:rsidP="00BF4985">
            <w:pPr>
              <w:pStyle w:val="Title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50205" cy="8549005"/>
                  <wp:effectExtent l="0" t="0" r="0" b="444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854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AF177F" w:rsidRDefault="00AF177F" w:rsidP="00BF4985">
            <w:pPr>
              <w:pStyle w:val="Title"/>
              <w:rPr>
                <w:noProof/>
              </w:rPr>
            </w:pPr>
          </w:p>
        </w:tc>
      </w:tr>
      <w:tr w:rsidR="00C37555" w:rsidRPr="00C37555" w:rsidTr="00F87DB0">
        <w:tc>
          <w:tcPr>
            <w:tcW w:w="8573" w:type="dxa"/>
          </w:tcPr>
          <w:p w:rsidR="00C37555" w:rsidRPr="00C37555" w:rsidRDefault="00C37555" w:rsidP="00BF4985">
            <w:pPr>
              <w:pStyle w:val="Subtitle"/>
            </w:pPr>
          </w:p>
        </w:tc>
      </w:tr>
    </w:tbl>
    <w:p w:rsidR="00FF42F8" w:rsidRDefault="00FF42F8" w:rsidP="00303B61">
      <w:pPr>
        <w:pStyle w:val="Date"/>
      </w:pPr>
    </w:p>
    <w:sectPr w:rsidR="00FF42F8">
      <w:footerReference w:type="default" r:id="rId9"/>
      <w:headerReference w:type="first" r:id="rId10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00616" w:rsidRDefault="00200616">
      <w:pPr>
        <w:spacing w:after="0" w:line="240" w:lineRule="auto"/>
      </w:pPr>
      <w:r>
        <w:separator/>
      </w:r>
    </w:p>
  </w:endnote>
  <w:endnote w:type="continuationSeparator" w:id="0">
    <w:p w:rsidR="00200616" w:rsidRDefault="00200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42F8" w:rsidRDefault="00FA76A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DB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00616" w:rsidRDefault="00200616">
      <w:pPr>
        <w:spacing w:after="0" w:line="240" w:lineRule="auto"/>
      </w:pPr>
      <w:r>
        <w:separator/>
      </w:r>
    </w:p>
  </w:footnote>
  <w:footnote w:type="continuationSeparator" w:id="0">
    <w:p w:rsidR="00200616" w:rsidRDefault="00200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87527" w:rsidRDefault="00987527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3D851622" wp14:editId="35AEE793">
              <wp:simplePos x="0" y="0"/>
              <wp:positionH relativeFrom="page">
                <wp:posOffset>8890</wp:posOffset>
              </wp:positionH>
              <wp:positionV relativeFrom="page">
                <wp:posOffset>631190</wp:posOffset>
              </wp:positionV>
              <wp:extent cx="603504" cy="1060704"/>
              <wp:effectExtent l="0" t="0" r="25400" b="25400"/>
              <wp:wrapNone/>
              <wp:docPr id="2" name="Rectangle 2" descr="Rectangle desig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" cy="106070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1EA0A3" id="Rectangle 2" o:spid="_x0000_s1026" alt="Rectangle design" style="position:absolute;margin-left:.7pt;margin-top:49.7pt;width:47.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" fillcolor="#3a3a3a [3215]" strokecolor="#2a1120 [1604]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B61"/>
    <w:rsid w:val="00054920"/>
    <w:rsid w:val="00200616"/>
    <w:rsid w:val="002D0740"/>
    <w:rsid w:val="00303B61"/>
    <w:rsid w:val="0046357F"/>
    <w:rsid w:val="00595A56"/>
    <w:rsid w:val="00732728"/>
    <w:rsid w:val="00987527"/>
    <w:rsid w:val="00A44A77"/>
    <w:rsid w:val="00AF177F"/>
    <w:rsid w:val="00B84899"/>
    <w:rsid w:val="00BD1E74"/>
    <w:rsid w:val="00C37555"/>
    <w:rsid w:val="00DD4DC8"/>
    <w:rsid w:val="00DF2564"/>
    <w:rsid w:val="00F87DB0"/>
    <w:rsid w:val="00FA76A9"/>
    <w:rsid w:val="00FF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1DB7F4E"/>
  <w15:chartTrackingRefBased/>
  <w15:docId w15:val="{AA46AB38-F41C-4145-919B-7BDE5947C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rsid w:val="002D0740"/>
    <w:pPr>
      <w:spacing w:after="0" w:line="240" w:lineRule="auto"/>
      <w:contextualSpacing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ntTable" Target="fontTable.xml" /><Relationship Id="rId5" Type="http://schemas.openxmlformats.org/officeDocument/2006/relationships/footnotes" Target="footnotes.xml" /><Relationship Id="rId10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footer" Target="footer1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2E67F0B1-E761-8040-9C1D-0CBB6D990763%7dtf50002026.dotx" TargetMode="External" 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%7b2E67F0B1-E761-8040-9C1D-0CBB6D990763%7dtf50002026.dotx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pratibha17052000@gmail.com</dc:creator>
  <cp:keywords/>
  <dc:description/>
  <cp:lastModifiedBy>pratibha17052000@gmail.com</cp:lastModifiedBy>
  <cp:revision>2</cp:revision>
  <dcterms:created xsi:type="dcterms:W3CDTF">2020-11-06T07:45:00Z</dcterms:created>
  <dcterms:modified xsi:type="dcterms:W3CDTF">2020-11-06T07:45:00Z</dcterms:modified>
</cp:coreProperties>
</file>